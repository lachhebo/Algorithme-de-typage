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6508" w:rsidRDefault="00B44FB1">
      <w:r>
        <w:rPr>
          <w:noProof/>
        </w:rPr>
        <w:drawing>
          <wp:anchor distT="0" distB="0" distL="114300" distR="114300" simplePos="0" relativeHeight="251657216" behindDoc="1" locked="0" layoutInCell="1" allowOverlap="1" wp14:anchorId="37C116E3" wp14:editId="38FFBCA5">
            <wp:simplePos x="0" y="0"/>
            <wp:positionH relativeFrom="column">
              <wp:posOffset>-899795</wp:posOffset>
            </wp:positionH>
            <wp:positionV relativeFrom="paragraph">
              <wp:posOffset>-884555</wp:posOffset>
            </wp:positionV>
            <wp:extent cx="7790815" cy="10656570"/>
            <wp:effectExtent l="0" t="0" r="63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815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6508" w:rsidRDefault="008A125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85ACC5" wp14:editId="5441E0A6">
                <wp:simplePos x="0" y="0"/>
                <wp:positionH relativeFrom="column">
                  <wp:posOffset>1812925</wp:posOffset>
                </wp:positionH>
                <wp:positionV relativeFrom="paragraph">
                  <wp:posOffset>8270875</wp:posOffset>
                </wp:positionV>
                <wp:extent cx="4450080" cy="573405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573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73E" w:rsidRPr="00784F87" w:rsidRDefault="0025773E" w:rsidP="0030446E">
                            <w:pPr>
                              <w:jc w:val="right"/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 xml:space="preserve">Le </w:t>
                            </w:r>
                            <w:r w:rsidR="00FC693B"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09</w:t>
                            </w: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FC693B"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avril</w:t>
                            </w: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 xml:space="preserve"> 201</w:t>
                            </w:r>
                            <w:r w:rsidR="00FC693B"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5ACC5"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26" type="#_x0000_t202" style="position:absolute;left:0;text-align:left;margin-left:142.75pt;margin-top:651.25pt;width:350.4pt;height:45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" filled="f" stroked="f">
                <v:textbox>
                  <w:txbxContent>
                    <w:p w:rsidR="0025773E" w:rsidRPr="00784F87" w:rsidRDefault="0025773E" w:rsidP="0030446E">
                      <w:pPr>
                        <w:jc w:val="right"/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 xml:space="preserve">Le </w:t>
                      </w:r>
                      <w:r w:rsidR="00FC693B"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09</w:t>
                      </w: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 xml:space="preserve"> </w:t>
                      </w:r>
                      <w:r w:rsidR="00FC693B"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avril</w:t>
                      </w: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 xml:space="preserve"> 201</w:t>
                      </w:r>
                      <w:r w:rsidR="00FC693B"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44E1AD" wp14:editId="4A925FDF">
                <wp:simplePos x="0" y="0"/>
                <wp:positionH relativeFrom="column">
                  <wp:posOffset>-518795</wp:posOffset>
                </wp:positionH>
                <wp:positionV relativeFrom="paragraph">
                  <wp:posOffset>7516495</wp:posOffset>
                </wp:positionV>
                <wp:extent cx="4413885" cy="573579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885" cy="573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73E" w:rsidRPr="00784F87" w:rsidRDefault="0025773E" w:rsidP="008A1255">
                            <w:pPr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Professeure : M</w:t>
                            </w:r>
                            <w:r w:rsidR="00FC693B"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r Christian Codognet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4E1AD" id="Zone de texte 7" o:spid="_x0000_s1027" type="#_x0000_t202" style="position:absolute;left:0;text-align:left;margin-left:-40.85pt;margin-top:591.85pt;width:347.55pt;height:4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" filled="f" stroked="f">
                <v:textbox>
                  <w:txbxContent>
                    <w:p w:rsidR="0025773E" w:rsidRPr="00784F87" w:rsidRDefault="0025773E" w:rsidP="008A1255">
                      <w:pPr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Professeure : M</w:t>
                      </w:r>
                      <w:r w:rsidR="00FC693B"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r Christian Codognet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7D546A6" wp14:editId="68CDEF2F">
                <wp:simplePos x="0" y="0"/>
                <wp:positionH relativeFrom="column">
                  <wp:posOffset>-577850</wp:posOffset>
                </wp:positionH>
                <wp:positionV relativeFrom="paragraph">
                  <wp:posOffset>6364605</wp:posOffset>
                </wp:positionV>
                <wp:extent cx="6880860" cy="1254125"/>
                <wp:effectExtent l="0" t="0" r="0" b="317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086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73E" w:rsidRPr="00FC693B" w:rsidRDefault="00FC693B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56"/>
                                <w:szCs w:val="56"/>
                              </w:rPr>
                            </w:pPr>
                            <w:r w:rsidRPr="00FC693B">
                              <w:rPr>
                                <w:rFonts w:ascii="Segoe UI Light" w:hAnsi="Segoe UI Light" w:cs="Segoe UI Light"/>
                                <w:color w:val="009FE3"/>
                                <w:sz w:val="56"/>
                                <w:szCs w:val="56"/>
                              </w:rPr>
                              <w:t>Projet de programmation fonctionnelle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546A6" id="Zone de texte 2" o:spid="_x0000_s1028" type="#_x0000_t202" style="position:absolute;left:0;text-align:left;margin-left:-45.5pt;margin-top:501.15pt;width:541.8pt;height:98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" filled="f" stroked="f">
                <v:textbox>
                  <w:txbxContent>
                    <w:p w:rsidR="0025773E" w:rsidRPr="00FC693B" w:rsidRDefault="00FC693B">
                      <w:pPr>
                        <w:rPr>
                          <w:rFonts w:ascii="Segoe UI Light" w:hAnsi="Segoe UI Light" w:cs="Segoe UI Light"/>
                          <w:color w:val="009FE3"/>
                          <w:sz w:val="56"/>
                          <w:szCs w:val="56"/>
                        </w:rPr>
                      </w:pPr>
                      <w:r w:rsidRPr="00FC693B">
                        <w:rPr>
                          <w:rFonts w:ascii="Segoe UI Light" w:hAnsi="Segoe UI Light" w:cs="Segoe UI Light"/>
                          <w:color w:val="009FE3"/>
                          <w:sz w:val="56"/>
                          <w:szCs w:val="56"/>
                        </w:rPr>
                        <w:t>Projet de programmation fonctionnelle</w:t>
                      </w:r>
                    </w:p>
                  </w:txbxContent>
                </v:textbox>
              </v:shape>
            </w:pict>
          </mc:Fallback>
        </mc:AlternateContent>
      </w:r>
      <w:r w:rsidR="004D767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4AA6DF" wp14:editId="0A203547">
                <wp:simplePos x="0" y="0"/>
                <wp:positionH relativeFrom="column">
                  <wp:posOffset>-511867</wp:posOffset>
                </wp:positionH>
                <wp:positionV relativeFrom="paragraph">
                  <wp:posOffset>8273242</wp:posOffset>
                </wp:positionV>
                <wp:extent cx="4413885" cy="573579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885" cy="573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73E" w:rsidRPr="00784F87" w:rsidRDefault="0025773E">
                            <w:pPr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Ismaël Lachheb et Quentin Bresson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AA6DF" id="Zone de texte 4" o:spid="_x0000_s1029" type="#_x0000_t202" style="position:absolute;left:0;text-align:left;margin-left:-40.3pt;margin-top:651.45pt;width:347.55pt;height:4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" filled="f" stroked="f">
                <v:textbox>
                  <w:txbxContent>
                    <w:p w:rsidR="0025773E" w:rsidRPr="00784F87" w:rsidRDefault="0025773E">
                      <w:pPr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Ismaël Lachheb et Quentin Bresson</w:t>
                      </w:r>
                    </w:p>
                  </w:txbxContent>
                </v:textbox>
              </v:shape>
            </w:pict>
          </mc:Fallback>
        </mc:AlternateContent>
      </w:r>
      <w:r w:rsidR="00AB6508">
        <w:br w:type="page"/>
      </w: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color w:val="auto"/>
          <w:sz w:val="22"/>
          <w:szCs w:val="24"/>
        </w:rPr>
        <w:id w:val="-2026082876"/>
        <w:docPartObj>
          <w:docPartGallery w:val="Table of Contents"/>
          <w:docPartUnique/>
        </w:docPartObj>
      </w:sdtPr>
      <w:sdtEndPr>
        <w:rPr>
          <w:rFonts w:ascii="Helvetica" w:hAnsi="Helvetica"/>
          <w:b/>
          <w:bCs/>
        </w:rPr>
      </w:sdtEndPr>
      <w:sdtContent>
        <w:p w:rsidR="006A21A4" w:rsidRPr="000205C2" w:rsidRDefault="006A21A4">
          <w:pPr>
            <w:pStyle w:val="En-ttedetabledesmatires"/>
            <w:rPr>
              <w:sz w:val="36"/>
            </w:rPr>
          </w:pPr>
          <w:r w:rsidRPr="000205C2">
            <w:rPr>
              <w:sz w:val="36"/>
            </w:rPr>
            <w:t>Table des matières</w:t>
          </w:r>
        </w:p>
        <w:p w:rsidR="00780438" w:rsidRDefault="006A21A4">
          <w:pPr>
            <w:pStyle w:val="TM1"/>
            <w:tabs>
              <w:tab w:val="right" w:leader="dot" w:pos="9057"/>
            </w:tabs>
            <w:rPr>
              <w:rFonts w:asciiTheme="minorHAnsi" w:hAnsiTheme="minorHAnsi"/>
              <w:noProof/>
              <w:sz w:val="22"/>
              <w:szCs w:val="22"/>
            </w:rPr>
          </w:pPr>
          <w:r w:rsidRPr="000205C2">
            <w:rPr>
              <w:sz w:val="22"/>
            </w:rPr>
            <w:fldChar w:fldCharType="begin"/>
          </w:r>
          <w:r w:rsidRPr="000205C2">
            <w:rPr>
              <w:sz w:val="22"/>
            </w:rPr>
            <w:instrText xml:space="preserve"> TOC \o "1-3" \h \z \u </w:instrText>
          </w:r>
          <w:r w:rsidRPr="000205C2">
            <w:rPr>
              <w:sz w:val="22"/>
            </w:rPr>
            <w:fldChar w:fldCharType="separate"/>
          </w:r>
          <w:hyperlink w:anchor="_Toc510986678" w:history="1">
            <w:r w:rsidR="00780438" w:rsidRPr="00B82747">
              <w:rPr>
                <w:rStyle w:val="Lienhypertexte"/>
                <w:noProof/>
              </w:rPr>
              <w:t>Objectif du projet</w:t>
            </w:r>
            <w:r w:rsidR="00780438">
              <w:rPr>
                <w:noProof/>
                <w:webHidden/>
              </w:rPr>
              <w:tab/>
            </w:r>
            <w:r w:rsidR="00780438">
              <w:rPr>
                <w:noProof/>
                <w:webHidden/>
              </w:rPr>
              <w:fldChar w:fldCharType="begin"/>
            </w:r>
            <w:r w:rsidR="00780438">
              <w:rPr>
                <w:noProof/>
                <w:webHidden/>
              </w:rPr>
              <w:instrText xml:space="preserve"> PAGEREF _Toc510986678 \h </w:instrText>
            </w:r>
            <w:r w:rsidR="00780438">
              <w:rPr>
                <w:noProof/>
                <w:webHidden/>
              </w:rPr>
            </w:r>
            <w:r w:rsidR="00780438">
              <w:rPr>
                <w:noProof/>
                <w:webHidden/>
              </w:rPr>
              <w:fldChar w:fldCharType="separate"/>
            </w:r>
            <w:r w:rsidR="00780438">
              <w:rPr>
                <w:noProof/>
                <w:webHidden/>
              </w:rPr>
              <w:t>2</w:t>
            </w:r>
            <w:r w:rsidR="00780438">
              <w:rPr>
                <w:noProof/>
                <w:webHidden/>
              </w:rPr>
              <w:fldChar w:fldCharType="end"/>
            </w:r>
          </w:hyperlink>
        </w:p>
        <w:p w:rsidR="00780438" w:rsidRDefault="00780438">
          <w:pPr>
            <w:pStyle w:val="TM1"/>
            <w:tabs>
              <w:tab w:val="right" w:leader="dot" w:pos="9057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10986679" w:history="1">
            <w:r w:rsidRPr="00B82747">
              <w:rPr>
                <w:rStyle w:val="Lienhypertexte"/>
                <w:noProof/>
              </w:rPr>
              <w:t>L’algorithme d’unification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_Toc510986679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438" w:rsidRDefault="00780438">
          <w:pPr>
            <w:pStyle w:val="TM2"/>
            <w:tabs>
              <w:tab w:val="left" w:pos="880"/>
              <w:tab w:val="right" w:leader="dot" w:pos="9057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10986680" w:history="1">
            <w:r w:rsidRPr="00B82747">
              <w:rPr>
                <w:rStyle w:val="Lienhypertexte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B82747">
              <w:rPr>
                <w:rStyle w:val="Lienhypertexte"/>
                <w:noProof/>
              </w:rPr>
              <w:t>Les fonctions 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_Toc510986680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438" w:rsidRDefault="00780438">
          <w:pPr>
            <w:pStyle w:val="TM2"/>
            <w:tabs>
              <w:tab w:val="left" w:pos="880"/>
              <w:tab w:val="right" w:leader="dot" w:pos="9057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10986681" w:history="1">
            <w:r w:rsidRPr="00B82747">
              <w:rPr>
                <w:rStyle w:val="Lienhypertexte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B82747">
              <w:rPr>
                <w:rStyle w:val="Lienhypertexte"/>
                <w:noProof/>
              </w:rPr>
              <w:t>L’algorithme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_Toc510986681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438" w:rsidRDefault="00780438">
          <w:pPr>
            <w:pStyle w:val="TM2"/>
            <w:tabs>
              <w:tab w:val="left" w:pos="880"/>
              <w:tab w:val="right" w:leader="dot" w:pos="9057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10986682" w:history="1">
            <w:r w:rsidRPr="00B82747">
              <w:rPr>
                <w:rStyle w:val="Lienhypertexte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B82747">
              <w:rPr>
                <w:rStyle w:val="Lienhypertexte"/>
                <w:noProof/>
              </w:rPr>
              <w:t>Difficulté(s) rencontrée(s)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_Toc510986682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438" w:rsidRDefault="00780438">
          <w:pPr>
            <w:pStyle w:val="TM1"/>
            <w:tabs>
              <w:tab w:val="right" w:leader="dot" w:pos="9057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10986683" w:history="1">
            <w:r w:rsidRPr="00B82747">
              <w:rPr>
                <w:rStyle w:val="Lienhypertexte"/>
                <w:noProof/>
              </w:rPr>
              <w:t>L’algorithme d’anti-unification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_Toc510986683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438" w:rsidRDefault="00780438">
          <w:pPr>
            <w:pStyle w:val="TM2"/>
            <w:tabs>
              <w:tab w:val="left" w:pos="880"/>
              <w:tab w:val="right" w:leader="dot" w:pos="9057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10986684" w:history="1">
            <w:r w:rsidRPr="00B82747">
              <w:rPr>
                <w:rStyle w:val="Lienhypertexte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B82747">
              <w:rPr>
                <w:rStyle w:val="Lienhypertexte"/>
                <w:noProof/>
              </w:rPr>
              <w:t>Fonctions 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_Toc510986684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438" w:rsidRDefault="00780438">
          <w:pPr>
            <w:pStyle w:val="TM2"/>
            <w:tabs>
              <w:tab w:val="left" w:pos="880"/>
              <w:tab w:val="right" w:leader="dot" w:pos="9057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10986685" w:history="1">
            <w:r w:rsidRPr="00B82747">
              <w:rPr>
                <w:rStyle w:val="Lienhypertexte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B82747">
              <w:rPr>
                <w:rStyle w:val="Lienhypertexte"/>
                <w:noProof/>
              </w:rPr>
              <w:t>L’algorithme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_Toc510986685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0438" w:rsidRDefault="00780438">
          <w:pPr>
            <w:pStyle w:val="TM2"/>
            <w:tabs>
              <w:tab w:val="left" w:pos="880"/>
              <w:tab w:val="right" w:leader="dot" w:pos="9057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10986686" w:history="1">
            <w:r w:rsidRPr="00B82747">
              <w:rPr>
                <w:rStyle w:val="Lienhypertexte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B82747">
              <w:rPr>
                <w:rStyle w:val="Lienhypertexte"/>
                <w:noProof/>
              </w:rPr>
              <w:t>Difficulté(s) rencontrée(s)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_Toc510986686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21A4" w:rsidRPr="000205C2" w:rsidRDefault="006A21A4">
          <w:pPr>
            <w:rPr>
              <w:b/>
              <w:bCs/>
              <w:sz w:val="22"/>
            </w:rPr>
          </w:pPr>
          <w:r w:rsidRPr="000205C2">
            <w:rPr>
              <w:b/>
              <w:bCs/>
              <w:sz w:val="22"/>
            </w:rPr>
            <w:fldChar w:fldCharType="end"/>
          </w:r>
        </w:p>
      </w:sdtContent>
    </w:sdt>
    <w:p w:rsidR="0058332A" w:rsidRDefault="00FC693B" w:rsidP="00302237">
      <w:pPr>
        <w:pStyle w:val="Titre"/>
        <w:outlineLvl w:val="0"/>
      </w:pPr>
      <w:bookmarkStart w:id="1" w:name="_Toc510986678"/>
      <w:r>
        <w:t>Objectif du projet</w:t>
      </w:r>
      <w:bookmarkEnd w:id="1"/>
    </w:p>
    <w:p w:rsidR="00445334" w:rsidRDefault="00FC693B" w:rsidP="00445334">
      <w:pPr>
        <w:ind w:firstLine="708"/>
      </w:pPr>
      <w:r>
        <w:t>Ce projet a pour objectif de mieux comprendre les mécanismes permettant l’unification et l’anti-unification dans le langage OcamL</w:t>
      </w:r>
      <w:r w:rsidR="00445334">
        <w:t>.</w:t>
      </w:r>
    </w:p>
    <w:p w:rsidR="00381A13" w:rsidRDefault="00381A13" w:rsidP="00445334">
      <w:pPr>
        <w:ind w:firstLine="708"/>
      </w:pPr>
      <w:r>
        <w:t xml:space="preserve">Pour cela </w:t>
      </w:r>
      <w:r w:rsidR="006106C0">
        <w:t>on</w:t>
      </w:r>
      <w:r>
        <w:t xml:space="preserve"> utiliser</w:t>
      </w:r>
      <w:r w:rsidR="006106C0">
        <w:t>a</w:t>
      </w:r>
      <w:r>
        <w:t xml:space="preserve"> le type suivant :</w:t>
      </w:r>
    </w:p>
    <w:p w:rsidR="00381A13" w:rsidRDefault="006106C0" w:rsidP="00445334">
      <w:pPr>
        <w:ind w:firstLine="708"/>
      </w:pPr>
      <w:r>
        <w:rPr>
          <w:noProof/>
        </w:rPr>
        <w:drawing>
          <wp:inline distT="0" distB="0" distL="0" distR="0">
            <wp:extent cx="4770533" cy="1097375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14C07B.t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13" w:rsidRDefault="006106C0" w:rsidP="00445334">
      <w:pPr>
        <w:ind w:firstLine="708"/>
      </w:pPr>
      <w:r>
        <w:t>L’utilisateur devra être capable, à partir de la console, de renseigner des termes, de les unifier et de les anti-unifier.</w:t>
      </w:r>
    </w:p>
    <w:p w:rsidR="006A21A4" w:rsidRDefault="006A21A4">
      <w:r>
        <w:br w:type="page"/>
      </w:r>
    </w:p>
    <w:p w:rsidR="006A21A4" w:rsidRDefault="00445334" w:rsidP="006A21A4">
      <w:pPr>
        <w:pStyle w:val="Titre1"/>
      </w:pPr>
      <w:bookmarkStart w:id="2" w:name="_Toc510986679"/>
      <w:r>
        <w:lastRenderedPageBreak/>
        <w:t>L’algorithme d’unification</w:t>
      </w:r>
      <w:bookmarkEnd w:id="2"/>
    </w:p>
    <w:p w:rsidR="00541BF5" w:rsidRDefault="00381A13" w:rsidP="00541BF5">
      <w:pPr>
        <w:pStyle w:val="Titre2"/>
      </w:pPr>
      <w:bookmarkStart w:id="3" w:name="_Toc510986680"/>
      <w:r>
        <w:t>Les fonctions annexes</w:t>
      </w:r>
      <w:bookmarkEnd w:id="3"/>
    </w:p>
    <w:p w:rsidR="00DC30F9" w:rsidRDefault="00DC30F9" w:rsidP="006106C0">
      <w:pPr>
        <w:ind w:firstLine="357"/>
      </w:pPr>
      <w:r>
        <w:t>Les fonctions de concaténation (</w:t>
      </w:r>
      <w:r>
        <w:t>ne pour concaténer deux termes, l’autre pour en concaténer 3</w:t>
      </w:r>
      <w:r>
        <w:t>) :</w:t>
      </w:r>
    </w:p>
    <w:p w:rsidR="00DC30F9" w:rsidRDefault="006106C0" w:rsidP="00DC30F9">
      <w:r>
        <w:rPr>
          <w:noProof/>
        </w:rPr>
        <w:drawing>
          <wp:inline distT="0" distB="0" distL="0" distR="0">
            <wp:extent cx="4580017" cy="1585097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144714.t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C0" w:rsidRDefault="006106C0" w:rsidP="006106C0">
      <w:pPr>
        <w:ind w:firstLine="357"/>
      </w:pPr>
      <w:r>
        <w:t>Une fonction permettant de vérifier la présence d’un élément dans une liste :</w:t>
      </w:r>
    </w:p>
    <w:p w:rsidR="006106C0" w:rsidRDefault="006106C0" w:rsidP="00DC30F9">
      <w:r>
        <w:rPr>
          <w:noProof/>
        </w:rPr>
        <w:drawing>
          <wp:inline distT="0" distB="0" distL="0" distR="0">
            <wp:extent cx="5417820" cy="12877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14F5FA.t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8300" cy="12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C0" w:rsidRDefault="006106C0" w:rsidP="006106C0">
      <w:pPr>
        <w:ind w:firstLine="357"/>
      </w:pPr>
      <w:r>
        <w:t>Une fonction règle représentant l’implémentation des 4 règles appliquées par l’algorithme d’unification :</w:t>
      </w:r>
    </w:p>
    <w:p w:rsidR="006106C0" w:rsidRDefault="006106C0" w:rsidP="006106C0">
      <w:r>
        <w:rPr>
          <w:noProof/>
        </w:rPr>
        <w:drawing>
          <wp:inline distT="0" distB="0" distL="0" distR="0">
            <wp:extent cx="5757545" cy="2144395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14AF10.t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C0" w:rsidRDefault="006106C0" w:rsidP="006106C0">
      <w:pPr>
        <w:ind w:firstLine="357"/>
      </w:pPr>
      <w:r>
        <w:lastRenderedPageBreak/>
        <w:t>Une fonction permettant de remplacer les occurrences d’un terme contenu dans un terme par un autre terme :</w:t>
      </w:r>
    </w:p>
    <w:p w:rsidR="006106C0" w:rsidRDefault="006106C0" w:rsidP="006106C0">
      <w:r>
        <w:rPr>
          <w:noProof/>
        </w:rPr>
        <w:drawing>
          <wp:inline distT="0" distB="0" distL="0" distR="0">
            <wp:extent cx="5757545" cy="1915160"/>
            <wp:effectExtent l="0" t="0" r="0" b="889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1478B5.t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C0" w:rsidRDefault="006106C0" w:rsidP="006106C0">
      <w:pPr>
        <w:ind w:firstLine="357"/>
      </w:pPr>
      <w:r>
        <w:t>Une fonction représentant l’implémentation de la quatrième règle de l’algorithme d’unification, utilisant la fonction précédente :</w:t>
      </w:r>
    </w:p>
    <w:p w:rsidR="006106C0" w:rsidRPr="00DC30F9" w:rsidRDefault="006106C0" w:rsidP="006106C0">
      <w:r>
        <w:rPr>
          <w:noProof/>
        </w:rPr>
        <w:drawing>
          <wp:inline distT="0" distB="0" distL="0" distR="0">
            <wp:extent cx="4442845" cy="10364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14C5B8.t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13" w:rsidRDefault="00381A13" w:rsidP="00381A13">
      <w:pPr>
        <w:pStyle w:val="Titre2"/>
      </w:pPr>
      <w:bookmarkStart w:id="4" w:name="_Toc510986681"/>
      <w:r>
        <w:t>L’algorithme</w:t>
      </w:r>
      <w:bookmarkEnd w:id="4"/>
    </w:p>
    <w:p w:rsidR="00CD2A8F" w:rsidRDefault="00CD2A8F" w:rsidP="00CD2A8F">
      <w:r>
        <w:t>En utilisant les fonctions précédentes, on arrive à ce code :</w:t>
      </w:r>
    </w:p>
    <w:p w:rsidR="00CD2A8F" w:rsidRPr="00CD2A8F" w:rsidRDefault="00CD2A8F" w:rsidP="00CD2A8F">
      <w:r>
        <w:rPr>
          <w:noProof/>
        </w:rPr>
        <w:drawing>
          <wp:inline distT="0" distB="0" distL="0" distR="0">
            <wp:extent cx="5757545" cy="930910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148B8A.t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13" w:rsidRPr="00381A13" w:rsidRDefault="00381A13" w:rsidP="00381A13">
      <w:pPr>
        <w:pStyle w:val="Titre2"/>
      </w:pPr>
      <w:bookmarkStart w:id="5" w:name="_Toc510986682"/>
      <w:r>
        <w:t>Difficulté(s) rencontrée(s)</w:t>
      </w:r>
      <w:bookmarkEnd w:id="5"/>
    </w:p>
    <w:p w:rsidR="00381A13" w:rsidRPr="00381A13" w:rsidRDefault="00381A13" w:rsidP="00381A13"/>
    <w:p w:rsidR="00A70823" w:rsidRDefault="00A70823" w:rsidP="00042C01">
      <w:pPr>
        <w:spacing w:after="0"/>
        <w:jc w:val="left"/>
      </w:pPr>
      <w:r>
        <w:br w:type="page"/>
      </w:r>
    </w:p>
    <w:p w:rsidR="00541BF5" w:rsidRDefault="00381A13" w:rsidP="00541BF5">
      <w:pPr>
        <w:pStyle w:val="Titre1"/>
      </w:pPr>
      <w:bookmarkStart w:id="6" w:name="_Toc510986683"/>
      <w:r>
        <w:lastRenderedPageBreak/>
        <w:t>L’algorithme d’anti-unification</w:t>
      </w:r>
      <w:bookmarkEnd w:id="6"/>
    </w:p>
    <w:p w:rsidR="00541BF5" w:rsidRDefault="00381A13" w:rsidP="00F717C3">
      <w:pPr>
        <w:pStyle w:val="Titre2"/>
        <w:numPr>
          <w:ilvl w:val="0"/>
          <w:numId w:val="3"/>
        </w:numPr>
      </w:pPr>
      <w:bookmarkStart w:id="7" w:name="_Toc510986684"/>
      <w:r>
        <w:t>Fonctions annexes</w:t>
      </w:r>
      <w:bookmarkEnd w:id="7"/>
    </w:p>
    <w:p w:rsidR="00F51B16" w:rsidRDefault="001669DC" w:rsidP="00F51B16">
      <w:r>
        <w:t>Une fonction permettant de vérifier la présence dans la pile d’un couple de terme :</w:t>
      </w:r>
    </w:p>
    <w:p w:rsidR="001669DC" w:rsidRDefault="001669DC" w:rsidP="00F51B16">
      <w:r>
        <w:rPr>
          <w:noProof/>
        </w:rPr>
        <w:drawing>
          <wp:inline distT="0" distB="0" distL="0" distR="0">
            <wp:extent cx="5433531" cy="1211685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141484.t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DC" w:rsidRDefault="001669DC" w:rsidP="00F51B16">
      <w:r>
        <w:t>Une fonction permettant d’initialiser la pile avant le lancement de l’algorithme. C’est cette fonction que l’utilisateur appelle pour anti-unifier deux termes :</w:t>
      </w:r>
    </w:p>
    <w:p w:rsidR="001669DC" w:rsidRPr="00F51B16" w:rsidRDefault="001669DC" w:rsidP="00F51B16">
      <w:r>
        <w:rPr>
          <w:noProof/>
        </w:rPr>
        <w:drawing>
          <wp:inline distT="0" distB="0" distL="0" distR="0">
            <wp:extent cx="3086367" cy="617273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14AA.t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13" w:rsidRDefault="00381A13" w:rsidP="00381A13">
      <w:pPr>
        <w:pStyle w:val="Titre2"/>
      </w:pPr>
      <w:bookmarkStart w:id="8" w:name="_Toc510986685"/>
      <w:r>
        <w:t>L’algorithme</w:t>
      </w:r>
      <w:bookmarkEnd w:id="8"/>
    </w:p>
    <w:p w:rsidR="001669DC" w:rsidRPr="001669DC" w:rsidRDefault="001669DC" w:rsidP="001669DC">
      <w:r>
        <w:t>L’algorithme est principalement implémenté dans cette fonction :</w:t>
      </w:r>
    </w:p>
    <w:p w:rsidR="001669DC" w:rsidRPr="001669DC" w:rsidRDefault="001669DC" w:rsidP="001669DC">
      <w:r>
        <w:rPr>
          <w:noProof/>
        </w:rPr>
        <w:drawing>
          <wp:inline distT="0" distB="0" distL="0" distR="0">
            <wp:extent cx="5757545" cy="241554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148200.t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13" w:rsidRPr="00381A13" w:rsidRDefault="00381A13" w:rsidP="00381A13">
      <w:pPr>
        <w:pStyle w:val="Titre2"/>
      </w:pPr>
      <w:bookmarkStart w:id="9" w:name="_Toc510986686"/>
      <w:r>
        <w:lastRenderedPageBreak/>
        <w:t>Difficulté(s) rencontrée(s)</w:t>
      </w:r>
      <w:bookmarkEnd w:id="9"/>
    </w:p>
    <w:p w:rsidR="0025773E" w:rsidRPr="0025773E" w:rsidRDefault="00780438" w:rsidP="00E65470">
      <w:pPr>
        <w:ind w:firstLine="708"/>
      </w:pPr>
      <w:r>
        <w:t xml:space="preserve">L’anti-unification de deux termes consiste à trouver une généralisation de ces 2 termes. L’algorithme demande de gérer une pile au travers de son exécution et c’est </w:t>
      </w:r>
      <w:r w:rsidR="0096404F">
        <w:t>un problème que je ne suis pas parvenu à surmonter</w:t>
      </w:r>
      <w:r w:rsidR="007F3196">
        <w:t xml:space="preserve">. En effet comment prendre en compte la pile ? Comment y ajouter </w:t>
      </w:r>
      <w:r w:rsidR="007F3196" w:rsidRPr="00D830E8">
        <w:rPr>
          <w:b/>
        </w:rPr>
        <w:t>dynamiquement</w:t>
      </w:r>
      <w:r w:rsidR="007F3196">
        <w:t xml:space="preserve"> de nouvelles variables ?</w:t>
      </w:r>
    </w:p>
    <w:sectPr w:rsidR="0025773E" w:rsidRPr="0025773E" w:rsidSect="004D7674"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622F" w:rsidRDefault="0026622F" w:rsidP="00307692">
      <w:r>
        <w:separator/>
      </w:r>
    </w:p>
  </w:endnote>
  <w:endnote w:type="continuationSeparator" w:id="0">
    <w:p w:rsidR="0026622F" w:rsidRDefault="0026622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622F" w:rsidRDefault="0026622F" w:rsidP="00307692">
      <w:r>
        <w:separator/>
      </w:r>
    </w:p>
  </w:footnote>
  <w:footnote w:type="continuationSeparator" w:id="0">
    <w:p w:rsidR="0026622F" w:rsidRDefault="0026622F" w:rsidP="003076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F79C8"/>
    <w:multiLevelType w:val="hybridMultilevel"/>
    <w:tmpl w:val="8028DF4E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 w15:restartNumberingAfterBreak="0">
    <w:nsid w:val="0BBB287B"/>
    <w:multiLevelType w:val="hybridMultilevel"/>
    <w:tmpl w:val="530C6334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1B4B3D9A"/>
    <w:multiLevelType w:val="hybridMultilevel"/>
    <w:tmpl w:val="DD78035E"/>
    <w:lvl w:ilvl="0" w:tplc="35FA2052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AD579F"/>
    <w:multiLevelType w:val="hybridMultilevel"/>
    <w:tmpl w:val="60620E26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4" w15:restartNumberingAfterBreak="0">
    <w:nsid w:val="1FC161B2"/>
    <w:multiLevelType w:val="hybridMultilevel"/>
    <w:tmpl w:val="8438EADE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5" w15:restartNumberingAfterBreak="0">
    <w:nsid w:val="295847A3"/>
    <w:multiLevelType w:val="hybridMultilevel"/>
    <w:tmpl w:val="1DC0B00E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6" w15:restartNumberingAfterBreak="0">
    <w:nsid w:val="2C5B6C27"/>
    <w:multiLevelType w:val="hybridMultilevel"/>
    <w:tmpl w:val="8820A742"/>
    <w:lvl w:ilvl="0" w:tplc="040C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7" w15:restartNumberingAfterBreak="0">
    <w:nsid w:val="2E372E3D"/>
    <w:multiLevelType w:val="hybridMultilevel"/>
    <w:tmpl w:val="4692A6C4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8" w15:restartNumberingAfterBreak="0">
    <w:nsid w:val="300F7AB5"/>
    <w:multiLevelType w:val="hybridMultilevel"/>
    <w:tmpl w:val="7B481B3A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9" w15:restartNumberingAfterBreak="0">
    <w:nsid w:val="312D3643"/>
    <w:multiLevelType w:val="hybridMultilevel"/>
    <w:tmpl w:val="60620E26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0" w15:restartNumberingAfterBreak="0">
    <w:nsid w:val="3AA3402B"/>
    <w:multiLevelType w:val="hybridMultilevel"/>
    <w:tmpl w:val="E66A26D6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3E7D0319"/>
    <w:multiLevelType w:val="hybridMultilevel"/>
    <w:tmpl w:val="C4DE167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BE4C9C"/>
    <w:multiLevelType w:val="hybridMultilevel"/>
    <w:tmpl w:val="779E47C4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3" w15:restartNumberingAfterBreak="0">
    <w:nsid w:val="44E42545"/>
    <w:multiLevelType w:val="hybridMultilevel"/>
    <w:tmpl w:val="F9CE0E06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4" w15:restartNumberingAfterBreak="0">
    <w:nsid w:val="48C97D51"/>
    <w:multiLevelType w:val="hybridMultilevel"/>
    <w:tmpl w:val="D6DC416C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5" w15:restartNumberingAfterBreak="0">
    <w:nsid w:val="49A2082C"/>
    <w:multiLevelType w:val="hybridMultilevel"/>
    <w:tmpl w:val="864A51C2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6" w15:restartNumberingAfterBreak="0">
    <w:nsid w:val="4A322D8E"/>
    <w:multiLevelType w:val="hybridMultilevel"/>
    <w:tmpl w:val="A5E271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1817B5"/>
    <w:multiLevelType w:val="hybridMultilevel"/>
    <w:tmpl w:val="6D36294A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8" w15:restartNumberingAfterBreak="0">
    <w:nsid w:val="587E1490"/>
    <w:multiLevelType w:val="hybridMultilevel"/>
    <w:tmpl w:val="2576984C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9" w15:restartNumberingAfterBreak="0">
    <w:nsid w:val="601719EC"/>
    <w:multiLevelType w:val="hybridMultilevel"/>
    <w:tmpl w:val="2EB4017A"/>
    <w:lvl w:ilvl="0" w:tplc="040C000F">
      <w:start w:val="1"/>
      <w:numFmt w:val="decimal"/>
      <w:lvlText w:val="%1."/>
      <w:lvlJc w:val="left"/>
      <w:pPr>
        <w:ind w:left="1077" w:hanging="360"/>
      </w:pPr>
    </w:lvl>
    <w:lvl w:ilvl="1" w:tplc="040C0019" w:tentative="1">
      <w:start w:val="1"/>
      <w:numFmt w:val="lowerLetter"/>
      <w:lvlText w:val="%2."/>
      <w:lvlJc w:val="left"/>
      <w:pPr>
        <w:ind w:left="1797" w:hanging="360"/>
      </w:pPr>
    </w:lvl>
    <w:lvl w:ilvl="2" w:tplc="040C001B" w:tentative="1">
      <w:start w:val="1"/>
      <w:numFmt w:val="lowerRoman"/>
      <w:lvlText w:val="%3."/>
      <w:lvlJc w:val="right"/>
      <w:pPr>
        <w:ind w:left="2517" w:hanging="180"/>
      </w:pPr>
    </w:lvl>
    <w:lvl w:ilvl="3" w:tplc="040C000F" w:tentative="1">
      <w:start w:val="1"/>
      <w:numFmt w:val="decimal"/>
      <w:lvlText w:val="%4."/>
      <w:lvlJc w:val="left"/>
      <w:pPr>
        <w:ind w:left="3237" w:hanging="360"/>
      </w:pPr>
    </w:lvl>
    <w:lvl w:ilvl="4" w:tplc="040C0019" w:tentative="1">
      <w:start w:val="1"/>
      <w:numFmt w:val="lowerLetter"/>
      <w:lvlText w:val="%5."/>
      <w:lvlJc w:val="left"/>
      <w:pPr>
        <w:ind w:left="3957" w:hanging="360"/>
      </w:pPr>
    </w:lvl>
    <w:lvl w:ilvl="5" w:tplc="040C001B" w:tentative="1">
      <w:start w:val="1"/>
      <w:numFmt w:val="lowerRoman"/>
      <w:lvlText w:val="%6."/>
      <w:lvlJc w:val="right"/>
      <w:pPr>
        <w:ind w:left="4677" w:hanging="180"/>
      </w:pPr>
    </w:lvl>
    <w:lvl w:ilvl="6" w:tplc="040C000F" w:tentative="1">
      <w:start w:val="1"/>
      <w:numFmt w:val="decimal"/>
      <w:lvlText w:val="%7."/>
      <w:lvlJc w:val="left"/>
      <w:pPr>
        <w:ind w:left="5397" w:hanging="360"/>
      </w:pPr>
    </w:lvl>
    <w:lvl w:ilvl="7" w:tplc="040C0019" w:tentative="1">
      <w:start w:val="1"/>
      <w:numFmt w:val="lowerLetter"/>
      <w:lvlText w:val="%8."/>
      <w:lvlJc w:val="left"/>
      <w:pPr>
        <w:ind w:left="6117" w:hanging="360"/>
      </w:pPr>
    </w:lvl>
    <w:lvl w:ilvl="8" w:tplc="040C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0" w15:restartNumberingAfterBreak="0">
    <w:nsid w:val="616D4EBA"/>
    <w:multiLevelType w:val="hybridMultilevel"/>
    <w:tmpl w:val="E676FF26"/>
    <w:lvl w:ilvl="0" w:tplc="B78CF514">
      <w:start w:val="1"/>
      <w:numFmt w:val="upperLetter"/>
      <w:pStyle w:val="Titre3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BFE44BC"/>
    <w:multiLevelType w:val="hybridMultilevel"/>
    <w:tmpl w:val="5AAE55EE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2" w15:restartNumberingAfterBreak="0">
    <w:nsid w:val="72AA345D"/>
    <w:multiLevelType w:val="hybridMultilevel"/>
    <w:tmpl w:val="E0EAF65E"/>
    <w:lvl w:ilvl="0" w:tplc="E2965AE8">
      <w:numFmt w:val="bullet"/>
      <w:lvlText w:val="-"/>
      <w:lvlJc w:val="left"/>
      <w:pPr>
        <w:ind w:left="1068" w:hanging="360"/>
      </w:pPr>
      <w:rPr>
        <w:rFonts w:ascii="Helvetica" w:eastAsiaTheme="minorEastAsia" w:hAnsi="Helvetica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78D84D29"/>
    <w:multiLevelType w:val="hybridMultilevel"/>
    <w:tmpl w:val="A53C5B7E"/>
    <w:lvl w:ilvl="0" w:tplc="040C000F">
      <w:start w:val="1"/>
      <w:numFmt w:val="decimal"/>
      <w:lvlText w:val="%1."/>
      <w:lvlJc w:val="left"/>
      <w:pPr>
        <w:ind w:left="768" w:hanging="360"/>
      </w:pPr>
    </w:lvl>
    <w:lvl w:ilvl="1" w:tplc="040C0019" w:tentative="1">
      <w:start w:val="1"/>
      <w:numFmt w:val="lowerLetter"/>
      <w:lvlText w:val="%2."/>
      <w:lvlJc w:val="left"/>
      <w:pPr>
        <w:ind w:left="1488" w:hanging="360"/>
      </w:pPr>
    </w:lvl>
    <w:lvl w:ilvl="2" w:tplc="040C001B" w:tentative="1">
      <w:start w:val="1"/>
      <w:numFmt w:val="lowerRoman"/>
      <w:lvlText w:val="%3."/>
      <w:lvlJc w:val="right"/>
      <w:pPr>
        <w:ind w:left="2208" w:hanging="180"/>
      </w:pPr>
    </w:lvl>
    <w:lvl w:ilvl="3" w:tplc="040C000F" w:tentative="1">
      <w:start w:val="1"/>
      <w:numFmt w:val="decimal"/>
      <w:lvlText w:val="%4."/>
      <w:lvlJc w:val="left"/>
      <w:pPr>
        <w:ind w:left="2928" w:hanging="360"/>
      </w:pPr>
    </w:lvl>
    <w:lvl w:ilvl="4" w:tplc="040C0019" w:tentative="1">
      <w:start w:val="1"/>
      <w:numFmt w:val="lowerLetter"/>
      <w:lvlText w:val="%5."/>
      <w:lvlJc w:val="left"/>
      <w:pPr>
        <w:ind w:left="3648" w:hanging="360"/>
      </w:pPr>
    </w:lvl>
    <w:lvl w:ilvl="5" w:tplc="040C001B" w:tentative="1">
      <w:start w:val="1"/>
      <w:numFmt w:val="lowerRoman"/>
      <w:lvlText w:val="%6."/>
      <w:lvlJc w:val="right"/>
      <w:pPr>
        <w:ind w:left="4368" w:hanging="180"/>
      </w:pPr>
    </w:lvl>
    <w:lvl w:ilvl="6" w:tplc="040C000F" w:tentative="1">
      <w:start w:val="1"/>
      <w:numFmt w:val="decimal"/>
      <w:lvlText w:val="%7."/>
      <w:lvlJc w:val="left"/>
      <w:pPr>
        <w:ind w:left="5088" w:hanging="360"/>
      </w:pPr>
    </w:lvl>
    <w:lvl w:ilvl="7" w:tplc="040C0019" w:tentative="1">
      <w:start w:val="1"/>
      <w:numFmt w:val="lowerLetter"/>
      <w:lvlText w:val="%8."/>
      <w:lvlJc w:val="left"/>
      <w:pPr>
        <w:ind w:left="5808" w:hanging="360"/>
      </w:pPr>
    </w:lvl>
    <w:lvl w:ilvl="8" w:tplc="040C001B" w:tentative="1">
      <w:start w:val="1"/>
      <w:numFmt w:val="lowerRoman"/>
      <w:lvlText w:val="%9."/>
      <w:lvlJc w:val="right"/>
      <w:pPr>
        <w:ind w:left="6528" w:hanging="180"/>
      </w:pPr>
    </w:lvl>
  </w:abstractNum>
  <w:num w:numId="1">
    <w:abstractNumId w:val="2"/>
  </w:num>
  <w:num w:numId="2">
    <w:abstractNumId w:val="20"/>
  </w:num>
  <w:num w:numId="3">
    <w:abstractNumId w:val="2"/>
    <w:lvlOverride w:ilvl="0">
      <w:startOverride w:val="1"/>
    </w:lvlOverride>
  </w:num>
  <w:num w:numId="4">
    <w:abstractNumId w:val="20"/>
    <w:lvlOverride w:ilvl="0">
      <w:startOverride w:val="1"/>
    </w:lvlOverride>
  </w:num>
  <w:num w:numId="5">
    <w:abstractNumId w:val="20"/>
    <w:lvlOverride w:ilvl="0">
      <w:startOverride w:val="1"/>
    </w:lvlOverride>
  </w:num>
  <w:num w:numId="6">
    <w:abstractNumId w:val="6"/>
  </w:num>
  <w:num w:numId="7">
    <w:abstractNumId w:val="0"/>
  </w:num>
  <w:num w:numId="8">
    <w:abstractNumId w:val="16"/>
  </w:num>
  <w:num w:numId="9">
    <w:abstractNumId w:val="10"/>
  </w:num>
  <w:num w:numId="10">
    <w:abstractNumId w:val="8"/>
  </w:num>
  <w:num w:numId="11">
    <w:abstractNumId w:val="21"/>
  </w:num>
  <w:num w:numId="12">
    <w:abstractNumId w:val="23"/>
  </w:num>
  <w:num w:numId="13">
    <w:abstractNumId w:val="3"/>
  </w:num>
  <w:num w:numId="14">
    <w:abstractNumId w:val="9"/>
  </w:num>
  <w:num w:numId="15">
    <w:abstractNumId w:val="7"/>
  </w:num>
  <w:num w:numId="16">
    <w:abstractNumId w:val="15"/>
  </w:num>
  <w:num w:numId="17">
    <w:abstractNumId w:val="1"/>
  </w:num>
  <w:num w:numId="18">
    <w:abstractNumId w:val="14"/>
  </w:num>
  <w:num w:numId="19">
    <w:abstractNumId w:val="12"/>
  </w:num>
  <w:num w:numId="20">
    <w:abstractNumId w:val="4"/>
  </w:num>
  <w:num w:numId="21">
    <w:abstractNumId w:val="5"/>
  </w:num>
  <w:num w:numId="22">
    <w:abstractNumId w:val="17"/>
  </w:num>
  <w:num w:numId="23">
    <w:abstractNumId w:val="13"/>
  </w:num>
  <w:num w:numId="24">
    <w:abstractNumId w:val="18"/>
  </w:num>
  <w:num w:numId="25">
    <w:abstractNumId w:val="19"/>
  </w:num>
  <w:num w:numId="26">
    <w:abstractNumId w:val="2"/>
    <w:lvlOverride w:ilvl="0">
      <w:startOverride w:val="1"/>
    </w:lvlOverride>
  </w:num>
  <w:num w:numId="27">
    <w:abstractNumId w:val="22"/>
  </w:num>
  <w:num w:numId="28">
    <w:abstractNumId w:val="11"/>
  </w:num>
  <w:num w:numId="29">
    <w:abstractNumId w:val="2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E0A39"/>
    <w:rsid w:val="00003E15"/>
    <w:rsid w:val="000053BF"/>
    <w:rsid w:val="00012DE4"/>
    <w:rsid w:val="000205C2"/>
    <w:rsid w:val="000326C5"/>
    <w:rsid w:val="00042C01"/>
    <w:rsid w:val="00054D6F"/>
    <w:rsid w:val="00060CE4"/>
    <w:rsid w:val="00061FE4"/>
    <w:rsid w:val="00074F74"/>
    <w:rsid w:val="000752A6"/>
    <w:rsid w:val="000861DC"/>
    <w:rsid w:val="00092F39"/>
    <w:rsid w:val="000C66CB"/>
    <w:rsid w:val="000E3268"/>
    <w:rsid w:val="000F3A2E"/>
    <w:rsid w:val="0012559F"/>
    <w:rsid w:val="00126B90"/>
    <w:rsid w:val="00134817"/>
    <w:rsid w:val="00136ADF"/>
    <w:rsid w:val="00145354"/>
    <w:rsid w:val="00154F18"/>
    <w:rsid w:val="001669DC"/>
    <w:rsid w:val="001730CA"/>
    <w:rsid w:val="00192D94"/>
    <w:rsid w:val="001A02BE"/>
    <w:rsid w:val="00202362"/>
    <w:rsid w:val="002052C9"/>
    <w:rsid w:val="002129AC"/>
    <w:rsid w:val="00225D36"/>
    <w:rsid w:val="002448C2"/>
    <w:rsid w:val="002449B1"/>
    <w:rsid w:val="002522AC"/>
    <w:rsid w:val="002534DD"/>
    <w:rsid w:val="00255463"/>
    <w:rsid w:val="0025773E"/>
    <w:rsid w:val="002645C9"/>
    <w:rsid w:val="0026622F"/>
    <w:rsid w:val="002735D7"/>
    <w:rsid w:val="002A724D"/>
    <w:rsid w:val="002B615D"/>
    <w:rsid w:val="002C3742"/>
    <w:rsid w:val="00302237"/>
    <w:rsid w:val="0030446E"/>
    <w:rsid w:val="00307692"/>
    <w:rsid w:val="00327748"/>
    <w:rsid w:val="0035101B"/>
    <w:rsid w:val="00364ADF"/>
    <w:rsid w:val="0037019D"/>
    <w:rsid w:val="00371299"/>
    <w:rsid w:val="00381A13"/>
    <w:rsid w:val="00386849"/>
    <w:rsid w:val="003874D9"/>
    <w:rsid w:val="003A0569"/>
    <w:rsid w:val="003A4605"/>
    <w:rsid w:val="003B1388"/>
    <w:rsid w:val="003B5121"/>
    <w:rsid w:val="003E3991"/>
    <w:rsid w:val="003E3E1B"/>
    <w:rsid w:val="003E5259"/>
    <w:rsid w:val="003F079E"/>
    <w:rsid w:val="00424389"/>
    <w:rsid w:val="00445334"/>
    <w:rsid w:val="00472FC1"/>
    <w:rsid w:val="004815BA"/>
    <w:rsid w:val="00482BB8"/>
    <w:rsid w:val="004830F4"/>
    <w:rsid w:val="00486B7F"/>
    <w:rsid w:val="0049083C"/>
    <w:rsid w:val="00491116"/>
    <w:rsid w:val="004C5B76"/>
    <w:rsid w:val="004D0C14"/>
    <w:rsid w:val="004D7674"/>
    <w:rsid w:val="004E0A39"/>
    <w:rsid w:val="004F0B72"/>
    <w:rsid w:val="005262EC"/>
    <w:rsid w:val="00527B2F"/>
    <w:rsid w:val="00533C48"/>
    <w:rsid w:val="00541BF5"/>
    <w:rsid w:val="00552A23"/>
    <w:rsid w:val="00560DDD"/>
    <w:rsid w:val="0058332A"/>
    <w:rsid w:val="00593166"/>
    <w:rsid w:val="00593197"/>
    <w:rsid w:val="005A76B2"/>
    <w:rsid w:val="005C2859"/>
    <w:rsid w:val="005F7B27"/>
    <w:rsid w:val="00600644"/>
    <w:rsid w:val="006052BB"/>
    <w:rsid w:val="006106C0"/>
    <w:rsid w:val="006143E4"/>
    <w:rsid w:val="00616133"/>
    <w:rsid w:val="0061758C"/>
    <w:rsid w:val="00652B40"/>
    <w:rsid w:val="0065536C"/>
    <w:rsid w:val="006661C2"/>
    <w:rsid w:val="00680EA1"/>
    <w:rsid w:val="0069308E"/>
    <w:rsid w:val="0069746D"/>
    <w:rsid w:val="006A21A4"/>
    <w:rsid w:val="006A6DDB"/>
    <w:rsid w:val="006B445E"/>
    <w:rsid w:val="006B5FDF"/>
    <w:rsid w:val="006B71E3"/>
    <w:rsid w:val="006D29DD"/>
    <w:rsid w:val="006F3F2E"/>
    <w:rsid w:val="006F5C86"/>
    <w:rsid w:val="007113F3"/>
    <w:rsid w:val="00720A0C"/>
    <w:rsid w:val="00726528"/>
    <w:rsid w:val="007333BC"/>
    <w:rsid w:val="00734C10"/>
    <w:rsid w:val="00742C06"/>
    <w:rsid w:val="0075186E"/>
    <w:rsid w:val="00770441"/>
    <w:rsid w:val="00780438"/>
    <w:rsid w:val="00784F87"/>
    <w:rsid w:val="007975A2"/>
    <w:rsid w:val="007B479A"/>
    <w:rsid w:val="007B6D44"/>
    <w:rsid w:val="007C3A2D"/>
    <w:rsid w:val="007C4FFB"/>
    <w:rsid w:val="007C54F2"/>
    <w:rsid w:val="007D0642"/>
    <w:rsid w:val="007D69D0"/>
    <w:rsid w:val="007F3196"/>
    <w:rsid w:val="00806D39"/>
    <w:rsid w:val="00807F20"/>
    <w:rsid w:val="0087101A"/>
    <w:rsid w:val="008938BA"/>
    <w:rsid w:val="008A1255"/>
    <w:rsid w:val="008D4BAB"/>
    <w:rsid w:val="008F28D4"/>
    <w:rsid w:val="008F30F9"/>
    <w:rsid w:val="00901EB1"/>
    <w:rsid w:val="009034C3"/>
    <w:rsid w:val="00907377"/>
    <w:rsid w:val="00907D7E"/>
    <w:rsid w:val="0096404F"/>
    <w:rsid w:val="00971653"/>
    <w:rsid w:val="00974511"/>
    <w:rsid w:val="00980171"/>
    <w:rsid w:val="009917A0"/>
    <w:rsid w:val="00994907"/>
    <w:rsid w:val="009B6E11"/>
    <w:rsid w:val="00A151CB"/>
    <w:rsid w:val="00A20FCC"/>
    <w:rsid w:val="00A304D5"/>
    <w:rsid w:val="00A31312"/>
    <w:rsid w:val="00A414BD"/>
    <w:rsid w:val="00A50F0D"/>
    <w:rsid w:val="00A646C3"/>
    <w:rsid w:val="00A67586"/>
    <w:rsid w:val="00A70823"/>
    <w:rsid w:val="00A74D64"/>
    <w:rsid w:val="00A8151A"/>
    <w:rsid w:val="00A96AB6"/>
    <w:rsid w:val="00AA04D5"/>
    <w:rsid w:val="00AA46C8"/>
    <w:rsid w:val="00AA765B"/>
    <w:rsid w:val="00AB6508"/>
    <w:rsid w:val="00AC0341"/>
    <w:rsid w:val="00AD5846"/>
    <w:rsid w:val="00AE580F"/>
    <w:rsid w:val="00AE72AB"/>
    <w:rsid w:val="00AF3316"/>
    <w:rsid w:val="00AF4A8C"/>
    <w:rsid w:val="00AF7742"/>
    <w:rsid w:val="00B22869"/>
    <w:rsid w:val="00B3464F"/>
    <w:rsid w:val="00B3766B"/>
    <w:rsid w:val="00B44AC0"/>
    <w:rsid w:val="00B44FB1"/>
    <w:rsid w:val="00B55ADE"/>
    <w:rsid w:val="00B560D8"/>
    <w:rsid w:val="00B600B5"/>
    <w:rsid w:val="00B62986"/>
    <w:rsid w:val="00B80539"/>
    <w:rsid w:val="00B900CC"/>
    <w:rsid w:val="00B91ED4"/>
    <w:rsid w:val="00B92C3C"/>
    <w:rsid w:val="00B95C66"/>
    <w:rsid w:val="00BC4002"/>
    <w:rsid w:val="00BD4304"/>
    <w:rsid w:val="00BD66B7"/>
    <w:rsid w:val="00BD6711"/>
    <w:rsid w:val="00BF0E26"/>
    <w:rsid w:val="00C11EBF"/>
    <w:rsid w:val="00C3178C"/>
    <w:rsid w:val="00C57FC3"/>
    <w:rsid w:val="00C714A8"/>
    <w:rsid w:val="00C7236C"/>
    <w:rsid w:val="00C93E3D"/>
    <w:rsid w:val="00CB1751"/>
    <w:rsid w:val="00CC7FF1"/>
    <w:rsid w:val="00CD2A8F"/>
    <w:rsid w:val="00CD3B28"/>
    <w:rsid w:val="00D21557"/>
    <w:rsid w:val="00D22258"/>
    <w:rsid w:val="00D23D0D"/>
    <w:rsid w:val="00D246B8"/>
    <w:rsid w:val="00D31D7C"/>
    <w:rsid w:val="00D44372"/>
    <w:rsid w:val="00D455E9"/>
    <w:rsid w:val="00D72952"/>
    <w:rsid w:val="00D74783"/>
    <w:rsid w:val="00D830E8"/>
    <w:rsid w:val="00D86F3D"/>
    <w:rsid w:val="00D90008"/>
    <w:rsid w:val="00D947CA"/>
    <w:rsid w:val="00D97D16"/>
    <w:rsid w:val="00DB1C83"/>
    <w:rsid w:val="00DC067E"/>
    <w:rsid w:val="00DC30F9"/>
    <w:rsid w:val="00DE4713"/>
    <w:rsid w:val="00DF1D53"/>
    <w:rsid w:val="00E01AD9"/>
    <w:rsid w:val="00E07F08"/>
    <w:rsid w:val="00E1188F"/>
    <w:rsid w:val="00E235BF"/>
    <w:rsid w:val="00E31360"/>
    <w:rsid w:val="00E319DD"/>
    <w:rsid w:val="00E5405E"/>
    <w:rsid w:val="00E54C8D"/>
    <w:rsid w:val="00E555C6"/>
    <w:rsid w:val="00E60509"/>
    <w:rsid w:val="00E65470"/>
    <w:rsid w:val="00E67B8C"/>
    <w:rsid w:val="00E729D1"/>
    <w:rsid w:val="00E76F75"/>
    <w:rsid w:val="00E93ECF"/>
    <w:rsid w:val="00E974B2"/>
    <w:rsid w:val="00EA5673"/>
    <w:rsid w:val="00EB495D"/>
    <w:rsid w:val="00F36980"/>
    <w:rsid w:val="00F40A20"/>
    <w:rsid w:val="00F45744"/>
    <w:rsid w:val="00F51B16"/>
    <w:rsid w:val="00F62841"/>
    <w:rsid w:val="00F65530"/>
    <w:rsid w:val="00F713EE"/>
    <w:rsid w:val="00F717C3"/>
    <w:rsid w:val="00F8101C"/>
    <w:rsid w:val="00F947D5"/>
    <w:rsid w:val="00F95568"/>
    <w:rsid w:val="00FA4A96"/>
    <w:rsid w:val="00FA60EF"/>
    <w:rsid w:val="00FC693B"/>
    <w:rsid w:val="00FE710A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AA97D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7F08"/>
    <w:pPr>
      <w:spacing w:before="120" w:after="240" w:line="360" w:lineRule="auto"/>
      <w:jc w:val="both"/>
    </w:pPr>
    <w:rPr>
      <w:rFonts w:ascii="Helvetica" w:hAnsi="Helvetica"/>
    </w:rPr>
  </w:style>
  <w:style w:type="paragraph" w:styleId="Titre1">
    <w:name w:val="heading 1"/>
    <w:basedOn w:val="Normal"/>
    <w:next w:val="Normal"/>
    <w:link w:val="Titre1Car"/>
    <w:uiPriority w:val="9"/>
    <w:qFormat/>
    <w:rsid w:val="006A21A4"/>
    <w:pPr>
      <w:keepNext/>
      <w:keepLines/>
      <w:spacing w:before="360" w:after="4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38BA"/>
    <w:pPr>
      <w:keepNext/>
      <w:keepLines/>
      <w:numPr>
        <w:numId w:val="1"/>
      </w:numPr>
      <w:spacing w:before="240" w:after="360"/>
      <w:ind w:left="714" w:hanging="357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38BA"/>
    <w:pPr>
      <w:keepNext/>
      <w:keepLines/>
      <w:numPr>
        <w:numId w:val="2"/>
      </w:numPr>
      <w:spacing w:before="240" w:after="360"/>
      <w:ind w:left="1066" w:hanging="357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07D7E"/>
    <w:pPr>
      <w:keepNext/>
      <w:keepLines/>
      <w:spacing w:before="2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paragraph" w:styleId="Titre">
    <w:name w:val="Title"/>
    <w:basedOn w:val="Normal"/>
    <w:next w:val="Normal"/>
    <w:link w:val="TitreCar"/>
    <w:uiPriority w:val="10"/>
    <w:qFormat/>
    <w:rsid w:val="004D7674"/>
    <w:pPr>
      <w:contextualSpacing/>
      <w:jc w:val="center"/>
    </w:pPr>
    <w:rPr>
      <w:rFonts w:eastAsiaTheme="majorEastAsia" w:cstheme="majorBidi"/>
      <w:b/>
      <w:color w:val="1F497D" w:themeColor="text2"/>
      <w:spacing w:val="-10"/>
      <w:kern w:val="28"/>
      <w:sz w:val="7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D7674"/>
    <w:rPr>
      <w:rFonts w:ascii="Helvetica" w:eastAsiaTheme="majorEastAsia" w:hAnsi="Helvetica" w:cstheme="majorBidi"/>
      <w:b/>
      <w:color w:val="1F497D" w:themeColor="text2"/>
      <w:spacing w:val="-10"/>
      <w:kern w:val="28"/>
      <w:sz w:val="72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6A21A4"/>
    <w:rPr>
      <w:rFonts w:asciiTheme="majorHAnsi" w:eastAsiaTheme="majorEastAsia" w:hAnsiTheme="majorHAnsi" w:cstheme="majorBidi"/>
      <w:color w:val="365F91" w:themeColor="accent1" w:themeShade="BF"/>
      <w:sz w:val="40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A21A4"/>
    <w:pPr>
      <w:spacing w:line="259" w:lineRule="auto"/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8938B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938BA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M1">
    <w:name w:val="toc 1"/>
    <w:basedOn w:val="Normal"/>
    <w:next w:val="Normal"/>
    <w:autoRedefine/>
    <w:uiPriority w:val="39"/>
    <w:unhideWhenUsed/>
    <w:rsid w:val="0030223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02237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302237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302237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907D7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Grilledutableau">
    <w:name w:val="Table Grid"/>
    <w:basedOn w:val="TableauNormal"/>
    <w:uiPriority w:val="59"/>
    <w:rsid w:val="00E555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A20FCC"/>
    <w:pPr>
      <w:ind w:left="720"/>
      <w:contextualSpacing/>
    </w:pPr>
  </w:style>
  <w:style w:type="table" w:styleId="Tableausimple1">
    <w:name w:val="Plain Table 1"/>
    <w:basedOn w:val="TableauNormal"/>
    <w:uiPriority w:val="99"/>
    <w:rsid w:val="000F3A2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3">
    <w:name w:val="Plain Table 3"/>
    <w:basedOn w:val="TableauNormal"/>
    <w:uiPriority w:val="99"/>
    <w:rsid w:val="000F3A2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B44FB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mp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10" Type="http://schemas.microsoft.com/office/2007/relationships/hdphoto" Target="media/hdphoto1.wdp"/><Relationship Id="rId19" Type="http://schemas.openxmlformats.org/officeDocument/2006/relationships/image" Target="media/image10.tm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tmp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uent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63F8BE-089D-4A2C-8E82-417198F119E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6FA923-888B-4D0F-8503-29BC365F0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6</Pages>
  <Words>399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2017-11-11T17:08:00Z</dcterms:created>
  <dcterms:modified xsi:type="dcterms:W3CDTF">2018-04-08T21:21:00Z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</Properties>
</file>